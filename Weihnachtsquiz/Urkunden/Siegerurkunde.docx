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Default="00DE3683" w:rsidP="00AA0737">
            <w:pPr>
              <w:pStyle w:val="Titel"/>
            </w:pPr>
            <w:r>
              <w:t>Siegerurkunde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DE3683" w:rsidP="00AA0737">
            <w:pPr>
              <w:pStyle w:val="Untertitel"/>
            </w:pPr>
            <w:r>
              <w:t>des Weihnachtsquizes 2018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7ECA7EA6742C4149A553E4781B7B32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AA0737" w:rsidP="00AA0737">
            <w:pPr>
              <w:pStyle w:val="Name"/>
            </w:pPr>
            <w:bookmarkStart w:id="0" w:name="_GoBack"/>
            <w:bookmarkEnd w:id="0"/>
          </w:p>
        </w:tc>
      </w:tr>
      <w:tr w:rsidR="00AA073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DE3683" w:rsidRPr="00AA0737" w:rsidRDefault="00DE3683" w:rsidP="00DE3683">
            <w:r>
              <w:t xml:space="preserve">Für das erfolgreiche Gewinnen des </w:t>
            </w:r>
            <w:proofErr w:type="spellStart"/>
            <w:r>
              <w:t>Weihnachtsquizes</w:t>
            </w:r>
            <w:proofErr w:type="spellEnd"/>
            <w:r>
              <w:t xml:space="preserve"> mit großer Leidenschaft und viel</w:t>
            </w:r>
            <w:r w:rsidR="00A633A1">
              <w:t xml:space="preserve"> En</w:t>
            </w:r>
            <w:r w:rsidR="00A633A1" w:rsidRPr="00A633A1">
              <w:t>gagement</w:t>
            </w:r>
            <w:r>
              <w:t>!</w:t>
            </w:r>
          </w:p>
        </w:tc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DE3683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DE3683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1E05EC3FD7704982BDBBF113B00BD880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48A55E95C9D04E4281550C7C93937031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Textkrper"/>
      </w:pPr>
    </w:p>
    <w:sectPr w:rsidR="00A410FF" w:rsidSect="006A2E2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63DD" w:rsidRDefault="008163DD" w:rsidP="003F140B">
      <w:r>
        <w:separator/>
      </w:r>
    </w:p>
  </w:endnote>
  <w:endnote w:type="continuationSeparator" w:id="0">
    <w:p w:rsidR="008163DD" w:rsidRDefault="008163D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63DD" w:rsidRDefault="008163DD" w:rsidP="003F140B">
      <w:r>
        <w:separator/>
      </w:r>
    </w:p>
  </w:footnote>
  <w:footnote w:type="continuationSeparator" w:id="0">
    <w:p w:rsidR="008163DD" w:rsidRDefault="008163D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Default="00C93271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53119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7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2E20">
      <w:rPr>
        <w:noProof/>
        <w:lang w:bidi="de-D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20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6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2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98B10F6" id="Gruppe 18" o:spid="_x0000_s1026" style="position:absolute;margin-left:-73.5pt;margin-top:-41.25pt;width:845.05pt;height:617pt;z-index:251659264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83"/>
    <w:rsid w:val="0006192F"/>
    <w:rsid w:val="001005E2"/>
    <w:rsid w:val="001B24AF"/>
    <w:rsid w:val="001B711F"/>
    <w:rsid w:val="003F140B"/>
    <w:rsid w:val="004E338A"/>
    <w:rsid w:val="0050334E"/>
    <w:rsid w:val="00657B53"/>
    <w:rsid w:val="0069082D"/>
    <w:rsid w:val="006A2E20"/>
    <w:rsid w:val="006E4DDD"/>
    <w:rsid w:val="008163DD"/>
    <w:rsid w:val="008A067C"/>
    <w:rsid w:val="009F3BC6"/>
    <w:rsid w:val="00A1495F"/>
    <w:rsid w:val="00A410FF"/>
    <w:rsid w:val="00A633A1"/>
    <w:rsid w:val="00AA0737"/>
    <w:rsid w:val="00AB489F"/>
    <w:rsid w:val="00BC2478"/>
    <w:rsid w:val="00C93271"/>
    <w:rsid w:val="00CB63EC"/>
    <w:rsid w:val="00DE3683"/>
    <w:rsid w:val="00E31E21"/>
    <w:rsid w:val="00E95C46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  <w15:docId w15:val="{0430354F-13A5-4B38-9452-AFBCE948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Standard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semiHidden/>
    <w:qFormat/>
    <w:rsid w:val="0006192F"/>
    <w:rPr>
      <w:i w:val="0"/>
      <w:iCs w:val="0"/>
    </w:rPr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enabsatz">
    <w:name w:val="List Paragraph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ellenabsatz">
    <w:name w:val="Tabellenabsatz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uzeile">
    <w:name w:val="footer"/>
    <w:basedOn w:val="Standard"/>
    <w:link w:val="Fu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el">
    <w:name w:val="Title"/>
    <w:basedOn w:val="Textkrper"/>
    <w:next w:val="Standard"/>
    <w:link w:val="TitelZchn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elZchn">
    <w:name w:val="Titel Zchn"/>
    <w:basedOn w:val="Absatz-Standardschriftart"/>
    <w:link w:val="Titel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Untertitel">
    <w:name w:val="Subtitle"/>
    <w:basedOn w:val="Textkrper"/>
    <w:next w:val="Standard"/>
    <w:link w:val="UntertitelZchn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Textkrper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ellenraster">
    <w:name w:val="Table Grid"/>
    <w:basedOn w:val="NormaleTabelle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ine_000\Documents\Eigene%20Dokumente\AA\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CA7EA6742C4149A553E4781B7B32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76BBAE-BF9E-4889-88FC-EC7EEA290FD8}"/>
      </w:docPartPr>
      <w:docPartBody>
        <w:p w:rsidR="00000000" w:rsidRDefault="00FC4FB4">
          <w:pPr>
            <w:pStyle w:val="7ECA7EA6742C4149A553E4781B7B325D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1E05EC3FD7704982BDBBF113B00BD88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DADA22-40D4-4B40-B77F-A1DA9E2185BC}"/>
      </w:docPartPr>
      <w:docPartBody>
        <w:p w:rsidR="00000000" w:rsidRDefault="00FC4FB4">
          <w:pPr>
            <w:pStyle w:val="1E05EC3FD7704982BDBBF113B00BD880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48A55E95C9D04E4281550C7C939370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52E3D49-71AA-499F-8F97-0195FC43575B}"/>
      </w:docPartPr>
      <w:docPartBody>
        <w:p w:rsidR="00000000" w:rsidRDefault="00FC4FB4">
          <w:pPr>
            <w:pStyle w:val="48A55E95C9D04E4281550C7C93937031"/>
          </w:pPr>
          <w:r w:rsidRPr="00AA0737">
            <w:rPr>
              <w:i/>
              <w:lang w:bidi="de-DE"/>
            </w:rPr>
            <w:t>Datum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FB4"/>
    <w:rsid w:val="00FC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8F5B254D4164DC4ABBFF447DB2C4B0A">
    <w:name w:val="78F5B254D4164DC4ABBFF447DB2C4B0A"/>
  </w:style>
  <w:style w:type="paragraph" w:customStyle="1" w:styleId="C686FE90409F4B98A570951898C9740E">
    <w:name w:val="C686FE90409F4B98A570951898C9740E"/>
  </w:style>
  <w:style w:type="paragraph" w:customStyle="1" w:styleId="7ECA7EA6742C4149A553E4781B7B325D">
    <w:name w:val="7ECA7EA6742C4149A553E4781B7B325D"/>
  </w:style>
  <w:style w:type="paragraph" w:customStyle="1" w:styleId="9A346769788541A18C5CEBB8B52F8A17">
    <w:name w:val="9A346769788541A18C5CEBB8B52F8A17"/>
  </w:style>
  <w:style w:type="paragraph" w:customStyle="1" w:styleId="59CD2F2898F04998BA3FA4D739EF4A42">
    <w:name w:val="59CD2F2898F04998BA3FA4D739EF4A42"/>
  </w:style>
  <w:style w:type="paragraph" w:customStyle="1" w:styleId="1E05EC3FD7704982BDBBF113B00BD880">
    <w:name w:val="1E05EC3FD7704982BDBBF113B00BD880"/>
  </w:style>
  <w:style w:type="paragraph" w:customStyle="1" w:styleId="48A55E95C9D04E4281550C7C93937031">
    <w:name w:val="48A55E95C9D04E4281550C7C939370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</Template>
  <TotalTime>0</TotalTime>
  <Pages>1</Pages>
  <Words>37</Words>
  <Characters>237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Certificate_Employee of the Month_AB - v1</vt:lpstr>
      <vt:lpstr>Certificate_Employee of the Month_AB - v1</vt:lpstr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Rainer Böllinghaus</dc:creator>
  <cp:keywords/>
  <dc:description/>
  <cp:lastModifiedBy>Rainer Böllinghaus</cp:lastModifiedBy>
  <cp:revision>2</cp:revision>
  <dcterms:created xsi:type="dcterms:W3CDTF">2018-12-23T19:18:00Z</dcterms:created>
  <dcterms:modified xsi:type="dcterms:W3CDTF">2018-12-23T19:25:00Z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