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-1511144004"/>
            <w:placeholder>
              <w:docPart w:val="C64F905881E54C86A43D916A48AEB7C5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 w:rsidRPr="00DE0733">
              <w:rPr>
                <w:noProof/>
              </w:rPr>
              <w:t>Nicolas</w:t>
            </w:r>
            <w:r>
              <w:rPr>
                <w:noProof/>
              </w:rPr>
              <w:t xml:space="preserve"> Böllinghaus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-1077583615"/>
            <w:placeholder>
              <w:docPart w:val="AD2E79881E9C40DF9B1C3A0D359BBF27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1936019596"/>
            <w:placeholder>
              <w:docPart w:val="0D42655B56D149F9B41B55945D0BA018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0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1154725036"/>
            <w:placeholder>
              <w:docPart w:val="E4B57F832A9245058EBB851FF0FD6924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>
              <w:rPr>
                <w:noProof/>
              </w:rPr>
              <w:t>Annette Böllinghaus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-2141490360"/>
            <w:placeholder>
              <w:docPart w:val="A5E6914DA10C46AA80D2C007BE706130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-288816287"/>
            <w:placeholder>
              <w:docPart w:val="29BF384EFBED40D7B4FC4D1EA7EB0992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1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1674998568"/>
            <w:placeholder>
              <w:docPart w:val="BCD1708D4B464B19A2EDA809ED71AFFD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>
              <w:t>Rainer Böllinghaus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843286214"/>
            <w:placeholder>
              <w:docPart w:val="49AB9F6ECF0F4343AA1DC6E267483AFE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-1456018870"/>
            <w:placeholder>
              <w:docPart w:val="7DA67F848A56495DBF010208B9378E0B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2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531238966"/>
            <w:placeholder>
              <w:docPart w:val="14F898F6985641DEB9FC5D292AE303F5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 w:rsidRPr="00DE0733">
              <w:rPr>
                <w:noProof/>
              </w:rPr>
              <w:t>Heike</w:t>
            </w:r>
            <w:r>
              <w:rPr>
                <w:noProof/>
              </w:rPr>
              <w:t xml:space="preserve"> Spahn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586043918"/>
            <w:placeholder>
              <w:docPart w:val="658F06B0CFB04FBD839A4F078218E0E7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867266410"/>
            <w:placeholder>
              <w:docPart w:val="8E9061880C1947F4AF63870C3F3D5A4D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3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-387573567"/>
            <w:placeholder>
              <w:docPart w:val="1F4F56863D264D38B8A09F08A40ED22D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 w:rsidRPr="00DE0733">
              <w:rPr>
                <w:noProof/>
              </w:rPr>
              <w:t>Torsten</w:t>
            </w:r>
            <w:r>
              <w:rPr>
                <w:noProof/>
              </w:rPr>
              <w:t xml:space="preserve"> Spahn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-229150821"/>
            <w:placeholder>
              <w:docPart w:val="C2A37A0947714BC4AE5DD7416623E6E1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-158161986"/>
            <w:placeholder>
              <w:docPart w:val="DE9247C19929494D9EAC72565F58E0F1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4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AA0737">
        <w:trPr>
          <w:jc w:val="center"/>
        </w:trPr>
        <w:sdt>
          <w:sdtPr>
            <w:id w:val="-399138122"/>
            <w:placeholder>
              <w:docPart w:val="995E4BCF768949CA885F34D5F0095554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AA0737">
        <w:trPr>
          <w:jc w:val="center"/>
        </w:trPr>
        <w:tc>
          <w:tcPr>
            <w:tcW w:w="12960" w:type="dxa"/>
            <w:gridSpan w:val="5"/>
          </w:tcPr>
          <w:p w:rsidR="00766BAF" w:rsidRDefault="00766BAF" w:rsidP="00AA0737">
            <w:pPr>
              <w:pStyle w:val="Name"/>
            </w:pPr>
            <w:r w:rsidRPr="00DE0733">
              <w:rPr>
                <w:noProof/>
              </w:rPr>
              <w:t>Vicky</w:t>
            </w:r>
            <w:r>
              <w:rPr>
                <w:noProof/>
              </w:rPr>
              <w:t xml:space="preserve"> Böllinghaus</w:t>
            </w:r>
          </w:p>
        </w:tc>
      </w:tr>
      <w:tr w:rsidR="00766BAF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260" w:type="dxa"/>
          </w:tcPr>
          <w:p w:rsidR="00766BAF" w:rsidRDefault="00766BAF" w:rsidP="00AA0737"/>
        </w:tc>
        <w:tc>
          <w:tcPr>
            <w:tcW w:w="3330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250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766BAF" w:rsidRDefault="00766BAF" w:rsidP="008A067C"/>
        </w:tc>
        <w:sdt>
          <w:sdtPr>
            <w:id w:val="-2119360260"/>
            <w:placeholder>
              <w:docPart w:val="A88D4AA78AAB4D5DA95D252D62E59609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260" w:type="dxa"/>
            <w:vAlign w:val="center"/>
          </w:tcPr>
          <w:p w:rsidR="00766BAF" w:rsidRDefault="00766BAF" w:rsidP="008A067C"/>
        </w:tc>
        <w:sdt>
          <w:sdtPr>
            <w:id w:val="-1046911851"/>
            <w:placeholder>
              <w:docPart w:val="B720092C9A9D479F84F0D20B027031DF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250" w:type="dxa"/>
            <w:vAlign w:val="center"/>
          </w:tcPr>
          <w:p w:rsidR="00766BAF" w:rsidRDefault="00766BAF" w:rsidP="008A067C"/>
        </w:tc>
      </w:tr>
    </w:tbl>
    <w:p w:rsidR="00766BAF" w:rsidRDefault="00766BAF" w:rsidP="00AA0737">
      <w:pPr>
        <w:pStyle w:val="Textkrper"/>
        <w:sectPr w:rsidR="00766BAF" w:rsidSect="00766BAF">
          <w:headerReference w:type="default" r:id="rId15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766BAF" w:rsidTr="00766BAF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766BAF" w:rsidRDefault="00766BAF" w:rsidP="00AA0737">
            <w:pPr>
              <w:pStyle w:val="Titel"/>
            </w:pPr>
            <w:r>
              <w:lastRenderedPageBreak/>
              <w:t>Teilnehmerurkunde</w:t>
            </w:r>
          </w:p>
        </w:tc>
      </w:tr>
      <w:tr w:rsidR="00766BAF" w:rsidTr="00766BAF">
        <w:trPr>
          <w:jc w:val="center"/>
        </w:trPr>
        <w:tc>
          <w:tcPr>
            <w:tcW w:w="13958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766BAF">
        <w:trPr>
          <w:jc w:val="center"/>
        </w:trPr>
        <w:sdt>
          <w:sdtPr>
            <w:id w:val="-501893642"/>
            <w:placeholder>
              <w:docPart w:val="3F25C0C4FCEC42C58B2F504CC1D46949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766BAF">
        <w:trPr>
          <w:jc w:val="center"/>
        </w:trPr>
        <w:tc>
          <w:tcPr>
            <w:tcW w:w="13958" w:type="dxa"/>
            <w:gridSpan w:val="5"/>
          </w:tcPr>
          <w:p w:rsidR="00766BAF" w:rsidRDefault="00766BAF" w:rsidP="00AA0737">
            <w:pPr>
              <w:pStyle w:val="Name"/>
            </w:pPr>
            <w:bookmarkStart w:id="0" w:name="_GoBack"/>
            <w:r w:rsidRPr="00DE0733">
              <w:rPr>
                <w:noProof/>
              </w:rPr>
              <w:t>Thorsten</w:t>
            </w:r>
            <w:r>
              <w:rPr>
                <w:noProof/>
              </w:rPr>
              <w:t xml:space="preserve"> Böllinghaus</w:t>
            </w:r>
          </w:p>
        </w:tc>
      </w:tr>
      <w:bookmarkEnd w:id="0"/>
      <w:tr w:rsidR="00766BAF" w:rsidTr="00766BAF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766BAF">
        <w:trPr>
          <w:trHeight w:val="1031"/>
          <w:jc w:val="center"/>
        </w:trPr>
        <w:tc>
          <w:tcPr>
            <w:tcW w:w="873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719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357" w:type="dxa"/>
          </w:tcPr>
          <w:p w:rsidR="00766BAF" w:rsidRDefault="00766BAF" w:rsidP="00AA0737"/>
        </w:tc>
        <w:tc>
          <w:tcPr>
            <w:tcW w:w="3586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24.12.2018</w:t>
            </w:r>
          </w:p>
        </w:tc>
        <w:tc>
          <w:tcPr>
            <w:tcW w:w="2423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766BAF">
        <w:trPr>
          <w:trHeight w:val="455"/>
          <w:jc w:val="center"/>
        </w:trPr>
        <w:tc>
          <w:tcPr>
            <w:tcW w:w="873" w:type="dxa"/>
            <w:vAlign w:val="center"/>
          </w:tcPr>
          <w:p w:rsidR="00766BAF" w:rsidRDefault="00766BAF" w:rsidP="008A067C"/>
        </w:tc>
        <w:sdt>
          <w:sdtPr>
            <w:id w:val="274836402"/>
            <w:placeholder>
              <w:docPart w:val="A88AF561BE544A1B84284FE7C2C6CDE1"/>
            </w:placeholder>
            <w:temporary/>
            <w:showingPlcHdr/>
            <w15:appearance w15:val="hidden"/>
          </w:sdtPr>
          <w:sdtContent>
            <w:tc>
              <w:tcPr>
                <w:tcW w:w="5719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357" w:type="dxa"/>
            <w:vAlign w:val="center"/>
          </w:tcPr>
          <w:p w:rsidR="00766BAF" w:rsidRDefault="00766BAF" w:rsidP="008A067C"/>
        </w:tc>
        <w:sdt>
          <w:sdtPr>
            <w:id w:val="904658982"/>
            <w:placeholder>
              <w:docPart w:val="52E3ED40333D423F93BCDA72E9F563CD"/>
            </w:placeholder>
            <w:temporary/>
            <w:showingPlcHdr/>
            <w15:appearance w15:val="hidden"/>
          </w:sdtPr>
          <w:sdtContent>
            <w:tc>
              <w:tcPr>
                <w:tcW w:w="3586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Datum</w:t>
                </w:r>
              </w:p>
            </w:tc>
          </w:sdtContent>
        </w:sdt>
        <w:tc>
          <w:tcPr>
            <w:tcW w:w="2423" w:type="dxa"/>
            <w:vAlign w:val="center"/>
          </w:tcPr>
          <w:p w:rsidR="00766BAF" w:rsidRDefault="00766BAF" w:rsidP="008A067C"/>
        </w:tc>
      </w:tr>
      <w:tr w:rsidR="00766BAF" w:rsidTr="00766BAF">
        <w:trPr>
          <w:trHeight w:val="3324"/>
          <w:jc w:val="center"/>
        </w:trPr>
        <w:tc>
          <w:tcPr>
            <w:tcW w:w="13958" w:type="dxa"/>
            <w:gridSpan w:val="5"/>
            <w:vAlign w:val="bottom"/>
          </w:tcPr>
          <w:p w:rsidR="00766BAF" w:rsidRDefault="00766BAF" w:rsidP="00766BAF">
            <w:pPr>
              <w:pStyle w:val="Titel"/>
              <w:jc w:val="both"/>
            </w:pPr>
          </w:p>
        </w:tc>
      </w:tr>
      <w:tr w:rsidR="00766BAF" w:rsidTr="00766BAF">
        <w:trPr>
          <w:jc w:val="center"/>
        </w:trPr>
        <w:tc>
          <w:tcPr>
            <w:tcW w:w="13958" w:type="dxa"/>
            <w:gridSpan w:val="5"/>
          </w:tcPr>
          <w:p w:rsidR="00766BAF" w:rsidRDefault="00766BAF" w:rsidP="00AA0737">
            <w:pPr>
              <w:pStyle w:val="Untertitel"/>
            </w:pPr>
            <w:r>
              <w:t>des Weihnachtsquizes 2018</w:t>
            </w:r>
          </w:p>
        </w:tc>
      </w:tr>
      <w:tr w:rsidR="00766BAF" w:rsidTr="00766BAF">
        <w:trPr>
          <w:jc w:val="center"/>
        </w:trPr>
        <w:sdt>
          <w:sdtPr>
            <w:id w:val="-1772695622"/>
            <w:placeholder>
              <w:docPart w:val="B17255C1B7DA4D94AB46D7868E6EBC8B"/>
            </w:placeholder>
            <w:temporary/>
            <w:showingPlcHdr/>
            <w15:appearance w15:val="hidden"/>
          </w:sdtPr>
          <w:sdtContent>
            <w:tc>
              <w:tcPr>
                <w:tcW w:w="13958" w:type="dxa"/>
                <w:gridSpan w:val="5"/>
              </w:tcPr>
              <w:p w:rsidR="00766BAF" w:rsidRDefault="00766BAF" w:rsidP="00AA0737">
                <w:r w:rsidRPr="00AA0737">
                  <w:rPr>
                    <w:lang w:bidi="de-DE"/>
                  </w:rPr>
                  <w:t>verliehen an</w:t>
                </w:r>
              </w:p>
            </w:tc>
          </w:sdtContent>
        </w:sdt>
      </w:tr>
      <w:tr w:rsidR="00766BAF" w:rsidTr="00766BAF">
        <w:trPr>
          <w:jc w:val="center"/>
        </w:trPr>
        <w:tc>
          <w:tcPr>
            <w:tcW w:w="13958" w:type="dxa"/>
            <w:gridSpan w:val="5"/>
          </w:tcPr>
          <w:p w:rsidR="00766BAF" w:rsidRDefault="00766BAF" w:rsidP="00AA0737">
            <w:pPr>
              <w:pStyle w:val="Name"/>
            </w:pPr>
            <w:r w:rsidRPr="00DE0733">
              <w:rPr>
                <w:noProof/>
              </w:rPr>
              <w:t>Lösung</w:t>
            </w:r>
          </w:p>
        </w:tc>
      </w:tr>
      <w:tr w:rsidR="00766BAF" w:rsidTr="00766BAF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:rsidR="00766BAF" w:rsidRPr="00AA0737" w:rsidRDefault="00766BAF" w:rsidP="00DE3683">
            <w:r>
              <w:t>Für das mitmachen von dem Weihnachtsquiz!</w:t>
            </w:r>
          </w:p>
        </w:tc>
      </w:tr>
      <w:tr w:rsidR="00766BAF" w:rsidTr="00766BAF">
        <w:trPr>
          <w:trHeight w:val="1031"/>
          <w:jc w:val="center"/>
        </w:trPr>
        <w:tc>
          <w:tcPr>
            <w:tcW w:w="873" w:type="dxa"/>
            <w:vAlign w:val="bottom"/>
          </w:tcPr>
          <w:p w:rsidR="00766BAF" w:rsidRDefault="00766BAF" w:rsidP="00AA0737">
            <w:pPr>
              <w:jc w:val="left"/>
            </w:pPr>
          </w:p>
        </w:tc>
        <w:tc>
          <w:tcPr>
            <w:tcW w:w="5719" w:type="dxa"/>
            <w:vAlign w:val="bottom"/>
          </w:tcPr>
          <w:p w:rsidR="00766BAF" w:rsidRDefault="00766BAF" w:rsidP="00AA0737">
            <w:pPr>
              <w:jc w:val="left"/>
            </w:pPr>
            <w:r>
              <w:t>Jan-Hendrik Spahn + Sarah Böllinghaus</w:t>
            </w:r>
          </w:p>
        </w:tc>
        <w:tc>
          <w:tcPr>
            <w:tcW w:w="1357" w:type="dxa"/>
          </w:tcPr>
          <w:p w:rsidR="00766BAF" w:rsidRDefault="00766BAF" w:rsidP="00AA0737"/>
        </w:tc>
        <w:tc>
          <w:tcPr>
            <w:tcW w:w="3586" w:type="dxa"/>
            <w:vAlign w:val="bottom"/>
          </w:tcPr>
          <w:p w:rsidR="00766BAF" w:rsidRDefault="00766BAF" w:rsidP="00AA0737">
            <w:pPr>
              <w:jc w:val="left"/>
            </w:pPr>
            <w:r>
              <w:t>Schalksmühle, der Mo. 24.12</w:t>
            </w:r>
          </w:p>
        </w:tc>
        <w:tc>
          <w:tcPr>
            <w:tcW w:w="2423" w:type="dxa"/>
            <w:vAlign w:val="bottom"/>
          </w:tcPr>
          <w:p w:rsidR="00766BAF" w:rsidRDefault="00766BAF" w:rsidP="00AA0737">
            <w:pPr>
              <w:jc w:val="left"/>
            </w:pPr>
          </w:p>
        </w:tc>
      </w:tr>
      <w:tr w:rsidR="00766BAF" w:rsidTr="00766BAF">
        <w:trPr>
          <w:trHeight w:val="60"/>
          <w:jc w:val="center"/>
        </w:trPr>
        <w:tc>
          <w:tcPr>
            <w:tcW w:w="873" w:type="dxa"/>
            <w:vAlign w:val="center"/>
          </w:tcPr>
          <w:p w:rsidR="00766BAF" w:rsidRDefault="00766BAF" w:rsidP="008A067C"/>
        </w:tc>
        <w:sdt>
          <w:sdtPr>
            <w:id w:val="2011104707"/>
            <w:placeholder>
              <w:docPart w:val="905F5AD6D248489F9A5D5130C258D8E4"/>
            </w:placeholder>
            <w:temporary/>
            <w:showingPlcHdr/>
            <w15:appearance w15:val="hidden"/>
          </w:sdtPr>
          <w:sdtContent>
            <w:tc>
              <w:tcPr>
                <w:tcW w:w="5719" w:type="dxa"/>
                <w:vAlign w:val="center"/>
              </w:tcPr>
              <w:p w:rsidR="00766BAF" w:rsidRDefault="00766BAF" w:rsidP="008A067C">
                <w:r w:rsidRPr="00AA0737">
                  <w:rPr>
                    <w:lang w:bidi="de-DE"/>
                  </w:rPr>
                  <w:t>Name/Titel des Ausstellers</w:t>
                </w:r>
              </w:p>
            </w:tc>
          </w:sdtContent>
        </w:sdt>
        <w:tc>
          <w:tcPr>
            <w:tcW w:w="1357" w:type="dxa"/>
            <w:vAlign w:val="center"/>
          </w:tcPr>
          <w:p w:rsidR="00766BAF" w:rsidRDefault="00766BAF" w:rsidP="008A067C"/>
        </w:tc>
        <w:tc>
          <w:tcPr>
            <w:tcW w:w="3586" w:type="dxa"/>
            <w:vAlign w:val="center"/>
          </w:tcPr>
          <w:p w:rsidR="00766BAF" w:rsidRDefault="00766BAF" w:rsidP="00766BAF">
            <w:pPr>
              <w:jc w:val="both"/>
            </w:pPr>
          </w:p>
        </w:tc>
        <w:tc>
          <w:tcPr>
            <w:tcW w:w="2423" w:type="dxa"/>
            <w:vAlign w:val="center"/>
          </w:tcPr>
          <w:p w:rsidR="00766BAF" w:rsidRDefault="00766BAF" w:rsidP="008A067C"/>
        </w:tc>
      </w:tr>
    </w:tbl>
    <w:p w:rsidR="00766BAF" w:rsidRDefault="00766BAF" w:rsidP="00766BAF">
      <w:pPr>
        <w:pStyle w:val="Textkrper"/>
        <w:jc w:val="both"/>
        <w:sectPr w:rsidR="00766BAF" w:rsidSect="00766BAF">
          <w:headerReference w:type="default" r:id="rId16"/>
          <w:pgSz w:w="16838" w:h="11906" w:orient="landscape" w:code="9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p w:rsidR="00766BAF" w:rsidRDefault="00766BAF" w:rsidP="00766BAF">
      <w:pPr>
        <w:pStyle w:val="Textkrper"/>
        <w:jc w:val="both"/>
      </w:pPr>
    </w:p>
    <w:sectPr w:rsidR="00766BAF" w:rsidSect="00766BAF">
      <w:headerReference w:type="default" r:id="rId17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708F" w:rsidRDefault="0091708F" w:rsidP="003F140B">
      <w:r>
        <w:separator/>
      </w:r>
    </w:p>
  </w:endnote>
  <w:endnote w:type="continuationSeparator" w:id="0">
    <w:p w:rsidR="0091708F" w:rsidRDefault="0091708F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708F" w:rsidRDefault="0091708F" w:rsidP="003F140B">
      <w:r>
        <w:separator/>
      </w:r>
    </w:p>
  </w:footnote>
  <w:footnote w:type="continuationSeparator" w:id="0">
    <w:p w:rsidR="0091708F" w:rsidRDefault="0091708F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62336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54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18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9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21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8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39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F053963" id="Gruppe 18" o:spid="_x0000_s1026" style="position:absolute;margin-left:-73.5pt;margin-top:-41.25pt;width:845.05pt;height:617pt;z-index:251663360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JD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sFw&#10;BN8tAQBy/gEAAP//AwBQSwECLQAUAAYACAAAACEA2+H2y+4AAACFAQAAEwAAAAAAAAAAAAAAAAAA&#10;AAAAW0NvbnRlbnRfVHlwZXNdLnhtbFBLAQItABQABgAIAAAAIQBa9CxbvwAAABUBAAALAAAAAAAA&#10;AAAAAAAAAB8BAABfcmVscy8ucmVsc1BLAQItABQABgAIAAAAIQBfOGJDvwAAANsAAAAPAAAAAAAA&#10;AAAAAAAAAAcCAABkcnMvZG93bnJldi54bWxQSwUGAAAAAAMAAwC3AAAA8wIAAAAA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65408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81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55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56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57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4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75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F0052A" id="Gruppe 18" o:spid="_x0000_s1026" style="position:absolute;margin-left:-73.5pt;margin-top:-41.25pt;width:845.05pt;height:617pt;z-index:251666432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68480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08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82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83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84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1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102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6E19261" id="Gruppe 18" o:spid="_x0000_s1026" style="position:absolute;margin-left:-73.5pt;margin-top:-41.25pt;width:845.05pt;height:617pt;z-index:251669504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Z7h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kE8&#10;ge+WAAA5/wAAAP//AwBQSwECLQAUAAYACAAAACEA2+H2y+4AAACFAQAAEwAAAAAAAAAAAAAAAAAA&#10;AAAAW0NvbnRlbnRfVHlwZXNdLnhtbFBLAQItABQABgAIAAAAIQBa9CxbvwAAABUBAAALAAAAAAAA&#10;AAAAAAAAAB8BAABfcmVscy8ucmVsc1BLAQItABQABgAIAAAAIQBpKZ7hvwAAANsAAAAPAAAAAAAA&#10;AAAAAAAAAAcCAABkcnMvZG93bnJldi54bWxQSwUGAAAAAAMAAwC3AAAA8wIAAAAA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71552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35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109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10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111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8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129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C745C7B" id="Gruppe 18" o:spid="_x0000_s1026" style="position:absolute;margin-left:-73.5pt;margin-top:-41.25pt;width:845.05pt;height:617pt;z-index:251672576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74624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62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136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37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138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5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156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28F1323" id="Gruppe 18" o:spid="_x0000_s1026" style="position:absolute;margin-left:-73.5pt;margin-top:-41.25pt;width:845.05pt;height:617pt;z-index:251675648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77696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89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163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64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165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2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183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A4C9F9A" id="Gruppe 18" o:spid="_x0000_s1026" style="position:absolute;margin-left:-73.5pt;margin-top:-41.25pt;width:845.05pt;height:617pt;z-index:251678720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6BAF" w:rsidRDefault="00766BAF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83840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243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de-DE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217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218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219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36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237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6930CD" id="Gruppe 18" o:spid="_x0000_s1026" style="position:absolute;margin-left:-73.5pt;margin-top:-41.25pt;width:845.05pt;height:617pt;z-index:251684864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2B6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X/4DnmXAE5OgBAAD//wMAUEsBAi0AFAAGAAgAAAAhANvh9svuAAAAhQEAABMAAAAAAAAA&#10;AAAAAAAAAAAAAFtDb250ZW50X1R5cGVzXS54bWxQSwECLQAUAAYACAAAACEAWvQsW78AAAAVAQAA&#10;CwAAAAAAAAAAAAAAAAAfAQAAX3JlbHMvLnJlbHNQSwECLQAUAAYACAAAACEAIYtges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Default="00C93271" w:rsidP="003F140B">
    <w:pPr>
      <w:pStyle w:val="Kopfzeile"/>
    </w:pPr>
    <w:r>
      <w:rPr>
        <w:noProof/>
        <w:lang w:bidi="de-DE"/>
      </w:rPr>
      <w:drawing>
        <wp:anchor distT="0" distB="0" distL="114300" distR="114300" simplePos="0" relativeHeight="251659264" behindDoc="1" locked="0" layoutInCell="1" allowOverlap="1" wp14:anchorId="587AFA72" wp14:editId="35D51DE5">
          <wp:simplePos x="0" y="0"/>
          <wp:positionH relativeFrom="page">
            <wp:posOffset>695325</wp:posOffset>
          </wp:positionH>
          <wp:positionV relativeFrom="page">
            <wp:posOffset>285750</wp:posOffset>
          </wp:positionV>
          <wp:extent cx="9620250" cy="6884191"/>
          <wp:effectExtent l="0" t="0" r="0" b="0"/>
          <wp:wrapNone/>
          <wp:docPr id="17" name="Bild 19" descr="Hintergrundbild Linien Opa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468" cy="6884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2E20">
      <w:rPr>
        <w:noProof/>
        <w:lang w:bidi="de-DE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2F023F" wp14:editId="6DD6A9F1">
              <wp:simplePos x="0" y="0"/>
              <wp:positionH relativeFrom="column">
                <wp:posOffset>-933450</wp:posOffset>
              </wp:positionH>
              <wp:positionV relativeFrom="paragraph">
                <wp:posOffset>-523875</wp:posOffset>
              </wp:positionV>
              <wp:extent cx="10732135" cy="7835900"/>
              <wp:effectExtent l="0" t="0" r="0" b="0"/>
              <wp:wrapNone/>
              <wp:docPr id="20" name="Gruppe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32135" cy="7835900"/>
                        <a:chOff x="0" y="0"/>
                        <a:chExt cx="10732554" cy="7836427"/>
                      </a:xfrm>
                    </wpg:grpSpPr>
                    <wpg:grpSp>
                      <wpg:cNvPr id="1" name="Gruppe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2554" cy="7836427"/>
                          <a:chOff x="-84" y="-229"/>
                          <a:chExt cx="50539" cy="28596"/>
                        </a:xfrm>
                      </wpg:grpSpPr>
                      <wps:wsp>
                        <wps:cNvPr id="6" name="Freihandform 7"/>
                        <wps:cNvSpPr>
                          <a:spLocks/>
                        </wps:cNvSpPr>
                        <wps:spPr bwMode="auto">
                          <a:xfrm>
                            <a:off x="1426" y="5557"/>
                            <a:ext cx="38073" cy="20920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ihandform 4"/>
                        <wps:cNvSpPr>
                          <a:spLocks/>
                        </wps:cNvSpPr>
                        <wps:spPr bwMode="auto">
                          <a:xfrm>
                            <a:off x="18237" y="1430"/>
                            <a:ext cx="30293" cy="21694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ihandform 5"/>
                        <wps:cNvSpPr>
                          <a:spLocks/>
                        </wps:cNvSpPr>
                        <wps:spPr bwMode="auto">
                          <a:xfrm>
                            <a:off x="19158" y="1133"/>
                            <a:ext cx="29692" cy="20920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ihandform 6"/>
                        <wps:cNvSpPr>
                          <a:spLocks/>
                        </wps:cNvSpPr>
                        <wps:spPr bwMode="auto">
                          <a:xfrm>
                            <a:off x="1806" y="4486"/>
                            <a:ext cx="38658" cy="21694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ihandform 8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5795" cy="7474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ihandform 9"/>
                        <wps:cNvSpPr>
                          <a:spLocks/>
                        </wps:cNvSpPr>
                        <wps:spPr bwMode="auto">
                          <a:xfrm>
                            <a:off x="3" y="0"/>
                            <a:ext cx="9999" cy="13395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ihandform 10"/>
                        <wps:cNvSpPr>
                          <a:spLocks/>
                        </wps:cNvSpPr>
                        <wps:spPr bwMode="auto">
                          <a:xfrm>
                            <a:off x="-84" y="-229"/>
                            <a:ext cx="4695" cy="6362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ihandform 11"/>
                        <wps:cNvSpPr>
                          <a:spLocks/>
                        </wps:cNvSpPr>
                        <wps:spPr bwMode="auto">
                          <a:xfrm>
                            <a:off x="7502" y="0"/>
                            <a:ext cx="5038" cy="6698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ihandform 12"/>
                        <wps:cNvSpPr>
                          <a:spLocks/>
                        </wps:cNvSpPr>
                        <wps:spPr bwMode="auto">
                          <a:xfrm>
                            <a:off x="9957" y="0"/>
                            <a:ext cx="10002" cy="6698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ihandform 13"/>
                        <wps:cNvSpPr>
                          <a:spLocks/>
                        </wps:cNvSpPr>
                        <wps:spPr bwMode="auto">
                          <a:xfrm>
                            <a:off x="46657" y="23690"/>
                            <a:ext cx="3627" cy="4677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ihandform 14"/>
                        <wps:cNvSpPr>
                          <a:spLocks/>
                        </wps:cNvSpPr>
                        <wps:spPr bwMode="auto">
                          <a:xfrm>
                            <a:off x="44023" y="19977"/>
                            <a:ext cx="6261" cy="8389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ihandform 15"/>
                        <wps:cNvSpPr>
                          <a:spLocks/>
                        </wps:cNvSpPr>
                        <wps:spPr bwMode="auto">
                          <a:xfrm>
                            <a:off x="47519" y="24387"/>
                            <a:ext cx="2936" cy="3979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ihandform 16"/>
                        <wps:cNvSpPr>
                          <a:spLocks/>
                        </wps:cNvSpPr>
                        <wps:spPr bwMode="auto">
                          <a:xfrm>
                            <a:off x="42429" y="24167"/>
                            <a:ext cx="3161" cy="4199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ihandform 17"/>
                        <wps:cNvSpPr>
                          <a:spLocks/>
                        </wps:cNvSpPr>
                        <wps:spPr bwMode="auto">
                          <a:xfrm>
                            <a:off x="37794" y="24167"/>
                            <a:ext cx="6270" cy="4199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ihandform 41"/>
                        <wps:cNvSpPr>
                          <a:spLocks/>
                        </wps:cNvSpPr>
                        <wps:spPr bwMode="auto">
                          <a:xfrm flipV="1">
                            <a:off x="11847" y="17146"/>
                            <a:ext cx="26509" cy="53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ihandform 42"/>
                        <wps:cNvSpPr>
                          <a:spLocks/>
                        </wps:cNvSpPr>
                        <wps:spPr bwMode="auto">
                          <a:xfrm>
                            <a:off x="6908" y="24146"/>
                            <a:ext cx="16953" cy="46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ihandform 43"/>
                        <wps:cNvSpPr>
                          <a:spLocks/>
                        </wps:cNvSpPr>
                        <wps:spPr bwMode="auto">
                          <a:xfrm>
                            <a:off x="28150" y="24149"/>
                            <a:ext cx="1068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pe 48"/>
                      <wpg:cNvGrpSpPr/>
                      <wpg:grpSpPr>
                        <a:xfrm>
                          <a:off x="8820208" y="780931"/>
                          <a:ext cx="1377951" cy="2138744"/>
                          <a:chOff x="638175" y="0"/>
                          <a:chExt cx="1377951" cy="2138432"/>
                        </a:xfrm>
                      </wpg:grpSpPr>
                      <wps:wsp>
                        <wps:cNvPr id="2" name="Form"/>
                        <wps:cNvSpPr/>
                        <wps:spPr>
                          <a:xfrm>
                            <a:off x="773977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"/>
                        <wps:cNvSpPr/>
                        <wps:spPr>
                          <a:xfrm>
                            <a:off x="1679335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"/>
                        <wps:cNvSpPr/>
                        <wps:spPr>
                          <a:xfrm>
                            <a:off x="927886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"/>
                        <wps:cNvSpPr/>
                        <wps:spPr>
                          <a:xfrm>
                            <a:off x="638175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"/>
                        <wps:cNvSpPr/>
                        <wps:spPr>
                          <a:xfrm>
                            <a:off x="846416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"/>
                        <wps:cNvSpPr/>
                        <wps:spPr>
                          <a:xfrm>
                            <a:off x="1036528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9DCDBCF" id="Gruppe 18" o:spid="_x0000_s1026" style="position:absolute;margin-left:-73.5pt;margin-top:-41.25pt;width:845.05pt;height:617pt;z-index:251660288;mso-width-relative:margin" coordsize="107325,7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">
              <v:group id="Gruppe 2" o:spid="_x0000_s1027" style="position:absolute;width:107325;height:78364" coordorigin="-84,-229" coordsize="50539,28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ihandform 7" o:spid="_x0000_s1028" style="position:absolute;left:1426;top:5557;width:38073;height:20920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38070,20918;0,20918;0,0" o:connectangles="0,0,0"/>
                </v:shape>
                <v:shape id="Freihandform 4" o:spid="_x0000_s1029" style="position:absolute;left:18237;top:1430;width:30293;height:21694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30290,0;30290,21692" o:connectangles="0,0,0"/>
                </v:shape>
                <v:shape id="Freihandform 5" o:spid="_x0000_s1030" style="position:absolute;left:19158;top:1133;width:29692;height:20920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29689,0;29689,20918" o:connectangles="0,0,0"/>
                </v:shape>
                <v:shape id="Freihandform 6" o:spid="_x0000_s1031" style="position:absolute;left:1806;top:4486;width:38658;height:21694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38655,21692;0,21692;0,0" o:connectangles="0,0,0"/>
                </v:shape>
                <v:shape id="Freihandform 8" o:spid="_x0000_s1032" style="position:absolute;left:3;width:5795;height:7474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5792,0;4204,0;0,5627;0,7472;5792,0" o:connectangles="0,0,0,0,0"/>
                </v:shape>
                <v:shape id="Freihandform 9" o:spid="_x0000_s1033" style="position:absolute;left:3;width:9999;height:13395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9996,0;4997,0;0,6697;0,13395;9996,0" o:connectangles="0,0,0,0,0"/>
                </v:shape>
                <v:shape id="Freihandform 10" o:spid="_x0000_s1034" style="position:absolute;left:-84;top:-229;width:4695;height:6362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4692,0;0,0;0,6360;4692,0" o:connectangles="0,0,0,0"/>
                </v:shape>
                <v:shape id="Freihandform 11" o:spid="_x0000_s1035" style="position:absolute;left:7502;width:5038;height:6698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2497,0;0,3349;2497,6698;5035,3449;2497,0" o:connectangles="0,0,0,0,0"/>
                </v:shape>
                <v:shape id="Freihandform 12" o:spid="_x0000_s1036" style="position:absolute;left:9957;width:10002;height:6698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9999,0;5254,0;0,6698;5000,6698;9999,0" o:connectangles="0,0,0,0,0"/>
                </v:shape>
                <v:shape id="Freihandform 13" o:spid="_x0000_s1037" style="position:absolute;left:46657;top:23690;width:3627;height:4677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3624,0;0,4675;993,4675;3624,1157;3624,0" o:connectangles="0,0,0,0,0"/>
                </v:shape>
                <v:shape id="Freihandform 14" o:spid="_x0000_s1038" style="position:absolute;left:44023;top:19977;width:6261;height:8389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6258,0;0,8387;3131,8387;6258,4197;6258,0" o:connectangles="0,0,0,0,0"/>
                </v:shape>
                <v:shape id="Freihandform 15" o:spid="_x0000_s1039" style="position:absolute;left:47519;top:24387;width:2936;height:3979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2933,0;0,3977;2933,3977;2933,0" o:connectangles="0,0,0,0"/>
                </v:shape>
                <v:shape id="Freihandform 16" o:spid="_x0000_s1040" style="position:absolute;left:42429;top:24167;width:3161;height:4199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1591,0;0,2035;1588,4197;1591,4197;3158,2097;1591,0" o:connectangles="0,0,0,0,0,0"/>
                </v:shape>
                <v:shape id="Freihandform 17" o:spid="_x0000_s1041" style="position:absolute;left:37794;top:24167;width:6270;height:4199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6267,0;3134,0;0,4197;2975,4197;6267,0" o:connectangles="0,0,0,0,0"/>
                </v:shape>
                <v:shape id="Freihandform 41" o:spid="_x0000_s1042" style="position:absolute;left:11847;top:17146;width:26509;height:53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" path="m,l7381,e" filled="f" strokecolor="#27aae1 [3206]" strokeweight="1pt">
                  <v:path arrowok="t" o:connecttype="custom" o:connectlocs="0,0;26505,0" o:connectangles="0,0"/>
                </v:shape>
                <v:shape id="Freihandform 42" o:spid="_x0000_s1043" style="position:absolute;left:6908;top:24146;width:16953;height:46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16950,0" o:connectangles="0,0"/>
                </v:shape>
                <v:shape id="Freihandform 43" o:spid="_x0000_s1044" style="position:absolute;left:28150;top:24149;width:1068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10677,0" o:connectangles="0,0"/>
                </v:shape>
              </v:group>
              <v:group id="Gruppe 48" o:spid="_x0000_s1045" style="position:absolute;left:88202;top:7809;width:13779;height:21387" coordorigin="6381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" o:spid="_x0000_s1046" style="position:absolute;left:7739;top:13308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" o:spid="_x0000_s1047" style="position:absolute;left:16793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" o:spid="_x0000_s1048" style="position:absolute;left:9278;top:13580;width:7938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" o:spid="_x0000_s1049" style="position:absolute;left:6381;width:13780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" o:spid="_x0000_s1050" style="position:absolute;left:8464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" o:spid="_x0000_s1051" style="position:absolute;left:10365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83"/>
    <w:rsid w:val="0006192F"/>
    <w:rsid w:val="001005E2"/>
    <w:rsid w:val="001B24AF"/>
    <w:rsid w:val="001B711F"/>
    <w:rsid w:val="003F140B"/>
    <w:rsid w:val="004E338A"/>
    <w:rsid w:val="0050334E"/>
    <w:rsid w:val="00626EFE"/>
    <w:rsid w:val="00657B53"/>
    <w:rsid w:val="0069082D"/>
    <w:rsid w:val="006A2E20"/>
    <w:rsid w:val="006E4DDD"/>
    <w:rsid w:val="00766BAF"/>
    <w:rsid w:val="008163DD"/>
    <w:rsid w:val="008A067C"/>
    <w:rsid w:val="0091708F"/>
    <w:rsid w:val="009F3BC6"/>
    <w:rsid w:val="00A1495F"/>
    <w:rsid w:val="00A410FF"/>
    <w:rsid w:val="00A633A1"/>
    <w:rsid w:val="00A94E27"/>
    <w:rsid w:val="00AA0737"/>
    <w:rsid w:val="00AB489F"/>
    <w:rsid w:val="00BC2478"/>
    <w:rsid w:val="00BC40F4"/>
    <w:rsid w:val="00C93271"/>
    <w:rsid w:val="00CB63EC"/>
    <w:rsid w:val="00DE3683"/>
    <w:rsid w:val="00E31E21"/>
    <w:rsid w:val="00E95C46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3D2E5C"/>
  <w14:defaultImageDpi w14:val="96"/>
  <w15:docId w15:val="{0430354F-13A5-4B38-9452-AFBCE948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Standard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semiHidden/>
    <w:qFormat/>
    <w:rsid w:val="0006192F"/>
    <w:rPr>
      <w:i w:val="0"/>
      <w:iCs w:val="0"/>
    </w:rPr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enabsatz">
    <w:name w:val="List Paragraph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ellenabsatz">
    <w:name w:val="Tabellenabsatz"/>
    <w:basedOn w:val="Standard"/>
    <w:uiPriority w:val="1"/>
    <w:semiHidden/>
    <w:rPr>
      <w:rFonts w:ascii="Times New Roman" w:hAnsi="Times New Roman" w:cs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uzeile">
    <w:name w:val="footer"/>
    <w:basedOn w:val="Standard"/>
    <w:link w:val="FuzeileZchn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el">
    <w:name w:val="Title"/>
    <w:basedOn w:val="Textkrper"/>
    <w:next w:val="Standard"/>
    <w:link w:val="TitelZchn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elZchn">
    <w:name w:val="Titel Zchn"/>
    <w:basedOn w:val="Absatz-Standardschriftart"/>
    <w:link w:val="Titel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Untertitel">
    <w:name w:val="Subtitle"/>
    <w:basedOn w:val="Textkrper"/>
    <w:next w:val="Standard"/>
    <w:link w:val="UntertitelZchn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Textkrper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ellenraster">
    <w:name w:val="Table Grid"/>
    <w:basedOn w:val="NormaleTabelle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4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3.xml"/><Relationship Id="rId17" Type="http://schemas.openxmlformats.org/officeDocument/2006/relationships/header" Target="header8.xml"/><Relationship Id="rId2" Type="http://schemas.openxmlformats.org/officeDocument/2006/relationships/customXml" Target="../customXml/item2.xml"/><Relationship Id="rId16" Type="http://schemas.openxmlformats.org/officeDocument/2006/relationships/header" Target="header7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ine_000\Documents\Eigene%20Dokumente\AA\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4F905881E54C86A43D916A48AEB7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240EE7-B983-4D18-A474-E5D3591BE2FB}"/>
      </w:docPartPr>
      <w:docPartBody>
        <w:p w:rsidR="00000000" w:rsidRDefault="00BA7607" w:rsidP="00BA7607">
          <w:pPr>
            <w:pStyle w:val="C64F905881E54C86A43D916A48AEB7C5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AD2E79881E9C40DF9B1C3A0D359BBF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575240-795C-4372-ACD2-6394F753CB3F}"/>
      </w:docPartPr>
      <w:docPartBody>
        <w:p w:rsidR="00000000" w:rsidRDefault="00BA7607" w:rsidP="00BA7607">
          <w:pPr>
            <w:pStyle w:val="AD2E79881E9C40DF9B1C3A0D359BBF27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0D42655B56D149F9B41B55945D0BA01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51AADB-7E52-4FAC-B565-D0B718C7948D}"/>
      </w:docPartPr>
      <w:docPartBody>
        <w:p w:rsidR="00000000" w:rsidRDefault="00BA7607" w:rsidP="00BA7607">
          <w:pPr>
            <w:pStyle w:val="0D42655B56D149F9B41B55945D0BA018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E4B57F832A9245058EBB851FF0FD692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B17EE3-7E45-4855-9862-5FB34EF88B1B}"/>
      </w:docPartPr>
      <w:docPartBody>
        <w:p w:rsidR="00000000" w:rsidRDefault="00BA7607" w:rsidP="00BA7607">
          <w:pPr>
            <w:pStyle w:val="E4B57F832A9245058EBB851FF0FD6924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A5E6914DA10C46AA80D2C007BE70613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4AD766C-97B8-4050-BC40-714769C486A0}"/>
      </w:docPartPr>
      <w:docPartBody>
        <w:p w:rsidR="00000000" w:rsidRDefault="00BA7607" w:rsidP="00BA7607">
          <w:pPr>
            <w:pStyle w:val="A5E6914DA10C46AA80D2C007BE706130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29BF384EFBED40D7B4FC4D1EA7EB09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B6A2224-C771-43DC-80DC-88E6A60B91EA}"/>
      </w:docPartPr>
      <w:docPartBody>
        <w:p w:rsidR="00000000" w:rsidRDefault="00BA7607" w:rsidP="00BA7607">
          <w:pPr>
            <w:pStyle w:val="29BF384EFBED40D7B4FC4D1EA7EB0992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BCD1708D4B464B19A2EDA809ED71AF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0DA448-33E8-4FA7-A7D0-505B462C47B3}"/>
      </w:docPartPr>
      <w:docPartBody>
        <w:p w:rsidR="00000000" w:rsidRDefault="00BA7607" w:rsidP="00BA7607">
          <w:pPr>
            <w:pStyle w:val="BCD1708D4B464B19A2EDA809ED71AFFD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49AB9F6ECF0F4343AA1DC6E267483AF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F913D-2F48-473D-8746-6438FD85AD03}"/>
      </w:docPartPr>
      <w:docPartBody>
        <w:p w:rsidR="00000000" w:rsidRDefault="00BA7607" w:rsidP="00BA7607">
          <w:pPr>
            <w:pStyle w:val="49AB9F6ECF0F4343AA1DC6E267483AFE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7DA67F848A56495DBF010208B9378E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01BC5DB-4020-47B3-ACF6-814D75C52400}"/>
      </w:docPartPr>
      <w:docPartBody>
        <w:p w:rsidR="00000000" w:rsidRDefault="00BA7607" w:rsidP="00BA7607">
          <w:pPr>
            <w:pStyle w:val="7DA67F848A56495DBF010208B9378E0B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14F898F6985641DEB9FC5D292AE303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BEA7514-94E6-4D70-A8B1-A2FDE8B71906}"/>
      </w:docPartPr>
      <w:docPartBody>
        <w:p w:rsidR="00000000" w:rsidRDefault="00BA7607" w:rsidP="00BA7607">
          <w:pPr>
            <w:pStyle w:val="14F898F6985641DEB9FC5D292AE303F5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658F06B0CFB04FBD839A4F078218E0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4A502CA-5851-4E46-8F7E-56B3AADBEE99}"/>
      </w:docPartPr>
      <w:docPartBody>
        <w:p w:rsidR="00000000" w:rsidRDefault="00BA7607" w:rsidP="00BA7607">
          <w:pPr>
            <w:pStyle w:val="658F06B0CFB04FBD839A4F078218E0E7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8E9061880C1947F4AF63870C3F3D5A4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E159D8-C2AB-4116-98BA-55E309966CAF}"/>
      </w:docPartPr>
      <w:docPartBody>
        <w:p w:rsidR="00000000" w:rsidRDefault="00BA7607" w:rsidP="00BA7607">
          <w:pPr>
            <w:pStyle w:val="8E9061880C1947F4AF63870C3F3D5A4D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1F4F56863D264D38B8A09F08A40ED22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819533A-A040-4CC7-959C-98577753CAF7}"/>
      </w:docPartPr>
      <w:docPartBody>
        <w:p w:rsidR="00000000" w:rsidRDefault="00BA7607" w:rsidP="00BA7607">
          <w:pPr>
            <w:pStyle w:val="1F4F56863D264D38B8A09F08A40ED22D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C2A37A0947714BC4AE5DD7416623E6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05050C-BBF5-4744-BC78-420C1B9AB11E}"/>
      </w:docPartPr>
      <w:docPartBody>
        <w:p w:rsidR="00000000" w:rsidRDefault="00BA7607" w:rsidP="00BA7607">
          <w:pPr>
            <w:pStyle w:val="C2A37A0947714BC4AE5DD7416623E6E1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DE9247C19929494D9EAC72565F58E0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0AA03A-D97E-46AF-8091-81D4F9DF3D65}"/>
      </w:docPartPr>
      <w:docPartBody>
        <w:p w:rsidR="00000000" w:rsidRDefault="00BA7607" w:rsidP="00BA7607">
          <w:pPr>
            <w:pStyle w:val="DE9247C19929494D9EAC72565F58E0F1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995E4BCF768949CA885F34D5F009555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301C401-DD40-458E-A98E-E80422F4F547}"/>
      </w:docPartPr>
      <w:docPartBody>
        <w:p w:rsidR="00000000" w:rsidRDefault="00BA7607" w:rsidP="00BA7607">
          <w:pPr>
            <w:pStyle w:val="995E4BCF768949CA885F34D5F0095554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A88D4AA78AAB4D5DA95D252D62E596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F2574B-3860-4754-AC71-9F88451052E7}"/>
      </w:docPartPr>
      <w:docPartBody>
        <w:p w:rsidR="00000000" w:rsidRDefault="00BA7607" w:rsidP="00BA7607">
          <w:pPr>
            <w:pStyle w:val="A88D4AA78AAB4D5DA95D252D62E59609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B720092C9A9D479F84F0D20B027031D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AE8DDB-0792-4E10-A7E3-C931038CB435}"/>
      </w:docPartPr>
      <w:docPartBody>
        <w:p w:rsidR="00000000" w:rsidRDefault="00BA7607" w:rsidP="00BA7607">
          <w:pPr>
            <w:pStyle w:val="B720092C9A9D479F84F0D20B027031DF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3F25C0C4FCEC42C58B2F504CC1D469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0BF5608-BE2A-489D-99AF-759F0F96C2AC}"/>
      </w:docPartPr>
      <w:docPartBody>
        <w:p w:rsidR="00000000" w:rsidRDefault="00BA7607" w:rsidP="00BA7607">
          <w:pPr>
            <w:pStyle w:val="3F25C0C4FCEC42C58B2F504CC1D46949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A88AF561BE544A1B84284FE7C2C6CD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BC9071F-8308-4CEB-B675-FFB96FE7293C}"/>
      </w:docPartPr>
      <w:docPartBody>
        <w:p w:rsidR="00000000" w:rsidRDefault="00BA7607" w:rsidP="00BA7607">
          <w:pPr>
            <w:pStyle w:val="A88AF561BE544A1B84284FE7C2C6CDE1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  <w:docPart>
      <w:docPartPr>
        <w:name w:val="52E3ED40333D423F93BCDA72E9F563C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65C5A4-F4B3-4285-B210-616259E9EE20}"/>
      </w:docPartPr>
      <w:docPartBody>
        <w:p w:rsidR="00000000" w:rsidRDefault="00BA7607" w:rsidP="00BA7607">
          <w:pPr>
            <w:pStyle w:val="52E3ED40333D423F93BCDA72E9F563CD"/>
          </w:pPr>
          <w:r w:rsidRPr="00AA0737">
            <w:rPr>
              <w:i/>
              <w:lang w:bidi="de-DE"/>
            </w:rPr>
            <w:t>Datum</w:t>
          </w:r>
        </w:p>
      </w:docPartBody>
    </w:docPart>
    <w:docPart>
      <w:docPartPr>
        <w:name w:val="B17255C1B7DA4D94AB46D7868E6EBC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CFD9B1-1C20-4C2A-A9C7-DA62A22867FE}"/>
      </w:docPartPr>
      <w:docPartBody>
        <w:p w:rsidR="00000000" w:rsidRDefault="00BA7607" w:rsidP="00BA7607">
          <w:pPr>
            <w:pStyle w:val="B17255C1B7DA4D94AB46D7868E6EBC8B"/>
          </w:pPr>
          <w:r w:rsidRPr="00AA0737">
            <w:rPr>
              <w:i/>
              <w:lang w:bidi="de-DE"/>
            </w:rPr>
            <w:t>verliehen an</w:t>
          </w:r>
        </w:p>
      </w:docPartBody>
    </w:docPart>
    <w:docPart>
      <w:docPartPr>
        <w:name w:val="905F5AD6D248489F9A5D5130C258D8E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8A3A86D-0466-474F-B2D6-84F5925AE069}"/>
      </w:docPartPr>
      <w:docPartBody>
        <w:p w:rsidR="00000000" w:rsidRDefault="00BA7607" w:rsidP="00BA7607">
          <w:pPr>
            <w:pStyle w:val="905F5AD6D248489F9A5D5130C258D8E4"/>
          </w:pPr>
          <w:r w:rsidRPr="00AA0737">
            <w:rPr>
              <w:i/>
              <w:lang w:bidi="de-DE"/>
            </w:rPr>
            <w:t>Name/Titel des Ausstellers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07"/>
    <w:rsid w:val="001B69CB"/>
    <w:rsid w:val="00BA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64F905881E54C86A43D916A48AEB7C5">
    <w:name w:val="C64F905881E54C86A43D916A48AEB7C5"/>
    <w:rsid w:val="00BA7607"/>
  </w:style>
  <w:style w:type="paragraph" w:customStyle="1" w:styleId="AD2E79881E9C40DF9B1C3A0D359BBF27">
    <w:name w:val="AD2E79881E9C40DF9B1C3A0D359BBF27"/>
    <w:rsid w:val="00BA7607"/>
  </w:style>
  <w:style w:type="paragraph" w:customStyle="1" w:styleId="0D42655B56D149F9B41B55945D0BA018">
    <w:name w:val="0D42655B56D149F9B41B55945D0BA018"/>
    <w:rsid w:val="00BA7607"/>
  </w:style>
  <w:style w:type="paragraph" w:customStyle="1" w:styleId="E4B57F832A9245058EBB851FF0FD6924">
    <w:name w:val="E4B57F832A9245058EBB851FF0FD6924"/>
    <w:rsid w:val="00BA7607"/>
  </w:style>
  <w:style w:type="paragraph" w:customStyle="1" w:styleId="A5E6914DA10C46AA80D2C007BE706130">
    <w:name w:val="A5E6914DA10C46AA80D2C007BE706130"/>
    <w:rsid w:val="00BA7607"/>
  </w:style>
  <w:style w:type="paragraph" w:customStyle="1" w:styleId="29BF384EFBED40D7B4FC4D1EA7EB0992">
    <w:name w:val="29BF384EFBED40D7B4FC4D1EA7EB0992"/>
    <w:rsid w:val="00BA7607"/>
  </w:style>
  <w:style w:type="paragraph" w:customStyle="1" w:styleId="BCD1708D4B464B19A2EDA809ED71AFFD">
    <w:name w:val="BCD1708D4B464B19A2EDA809ED71AFFD"/>
    <w:rsid w:val="00BA7607"/>
  </w:style>
  <w:style w:type="paragraph" w:customStyle="1" w:styleId="49AB9F6ECF0F4343AA1DC6E267483AFE">
    <w:name w:val="49AB9F6ECF0F4343AA1DC6E267483AFE"/>
    <w:rsid w:val="00BA7607"/>
  </w:style>
  <w:style w:type="paragraph" w:customStyle="1" w:styleId="7DA67F848A56495DBF010208B9378E0B">
    <w:name w:val="7DA67F848A56495DBF010208B9378E0B"/>
    <w:rsid w:val="00BA7607"/>
  </w:style>
  <w:style w:type="paragraph" w:customStyle="1" w:styleId="14F898F6985641DEB9FC5D292AE303F5">
    <w:name w:val="14F898F6985641DEB9FC5D292AE303F5"/>
    <w:rsid w:val="00BA7607"/>
  </w:style>
  <w:style w:type="paragraph" w:customStyle="1" w:styleId="658F06B0CFB04FBD839A4F078218E0E7">
    <w:name w:val="658F06B0CFB04FBD839A4F078218E0E7"/>
    <w:rsid w:val="00BA7607"/>
  </w:style>
  <w:style w:type="paragraph" w:customStyle="1" w:styleId="8E9061880C1947F4AF63870C3F3D5A4D">
    <w:name w:val="8E9061880C1947F4AF63870C3F3D5A4D"/>
    <w:rsid w:val="00BA7607"/>
  </w:style>
  <w:style w:type="paragraph" w:customStyle="1" w:styleId="1F4F56863D264D38B8A09F08A40ED22D">
    <w:name w:val="1F4F56863D264D38B8A09F08A40ED22D"/>
    <w:rsid w:val="00BA7607"/>
  </w:style>
  <w:style w:type="paragraph" w:customStyle="1" w:styleId="C2A37A0947714BC4AE5DD7416623E6E1">
    <w:name w:val="C2A37A0947714BC4AE5DD7416623E6E1"/>
    <w:rsid w:val="00BA7607"/>
  </w:style>
  <w:style w:type="paragraph" w:customStyle="1" w:styleId="DE9247C19929494D9EAC72565F58E0F1">
    <w:name w:val="DE9247C19929494D9EAC72565F58E0F1"/>
    <w:rsid w:val="00BA7607"/>
  </w:style>
  <w:style w:type="paragraph" w:customStyle="1" w:styleId="995E4BCF768949CA885F34D5F0095554">
    <w:name w:val="995E4BCF768949CA885F34D5F0095554"/>
    <w:rsid w:val="00BA7607"/>
  </w:style>
  <w:style w:type="paragraph" w:customStyle="1" w:styleId="A88D4AA78AAB4D5DA95D252D62E59609">
    <w:name w:val="A88D4AA78AAB4D5DA95D252D62E59609"/>
    <w:rsid w:val="00BA7607"/>
  </w:style>
  <w:style w:type="paragraph" w:customStyle="1" w:styleId="B720092C9A9D479F84F0D20B027031DF">
    <w:name w:val="B720092C9A9D479F84F0D20B027031DF"/>
    <w:rsid w:val="00BA7607"/>
  </w:style>
  <w:style w:type="paragraph" w:customStyle="1" w:styleId="3F25C0C4FCEC42C58B2F504CC1D46949">
    <w:name w:val="3F25C0C4FCEC42C58B2F504CC1D46949"/>
    <w:rsid w:val="00BA7607"/>
  </w:style>
  <w:style w:type="paragraph" w:customStyle="1" w:styleId="A88AF561BE544A1B84284FE7C2C6CDE1">
    <w:name w:val="A88AF561BE544A1B84284FE7C2C6CDE1"/>
    <w:rsid w:val="00BA7607"/>
  </w:style>
  <w:style w:type="paragraph" w:customStyle="1" w:styleId="52E3ED40333D423F93BCDA72E9F563CD">
    <w:name w:val="52E3ED40333D423F93BCDA72E9F563CD"/>
    <w:rsid w:val="00BA7607"/>
  </w:style>
  <w:style w:type="paragraph" w:customStyle="1" w:styleId="B17255C1B7DA4D94AB46D7868E6EBC8B">
    <w:name w:val="B17255C1B7DA4D94AB46D7868E6EBC8B"/>
    <w:rsid w:val="00BA7607"/>
  </w:style>
  <w:style w:type="paragraph" w:customStyle="1" w:styleId="905F5AD6D248489F9A5D5130C258D8E4">
    <w:name w:val="905F5AD6D248489F9A5D5130C258D8E4"/>
    <w:rsid w:val="00BA7607"/>
  </w:style>
  <w:style w:type="paragraph" w:customStyle="1" w:styleId="0B5B37F3E547449E9652D511C525BB94">
    <w:name w:val="0B5B37F3E547449E9652D511C525BB94"/>
    <w:rsid w:val="00BA76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E4D07CA-014B-4C19-A2A2-315CC31CB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</Template>
  <TotalTime>0</TotalTime>
  <Pages>8</Pages>
  <Words>258</Words>
  <Characters>1628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Certificate_Employee of the Month_AB - v1</vt:lpstr>
      <vt:lpstr>Certificate_Employee of the Month_AB - v1</vt:lpstr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Rainer Böllinghaus</dc:creator>
  <cp:keywords/>
  <dc:description/>
  <cp:lastModifiedBy>Rainer Böllinghaus</cp:lastModifiedBy>
  <cp:revision>1</cp:revision>
  <cp:lastPrinted>2018-12-23T19:32:00Z</cp:lastPrinted>
  <dcterms:created xsi:type="dcterms:W3CDTF">2018-12-23T19:29:00Z</dcterms:created>
  <dcterms:modified xsi:type="dcterms:W3CDTF">2018-12-23T19:33:00Z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